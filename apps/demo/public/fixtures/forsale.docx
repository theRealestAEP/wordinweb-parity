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Flyer layout"/>
      </w:tblPr>
      <w:tblGrid>
        <w:gridCol w:w="8192"/>
        <w:gridCol w:w="2608"/>
      </w:tblGrid>
      <w:tr w:rsidR="0072781B" w14:paraId="0A8FC559" w14:textId="77777777">
        <w:trPr>
          <w:trHeight w:hRule="exact" w:val="14299"/>
          <w:jc w:val="center"/>
        </w:trPr>
        <w:tc>
          <w:tcPr>
            <w:tcW w:w="8192" w:type="dxa"/>
          </w:tcPr>
          <w:p w14:paraId="479BD372" w14:textId="77777777" w:rsidR="0072781B" w:rsidRDefault="00000000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390DC29C" wp14:editId="5FEF9C28">
                  <wp:extent cx="5158409" cy="5509944"/>
                  <wp:effectExtent l="0" t="0" r="4445" b="0"/>
                  <wp:docPr id="1" name="Picture 1" title="Photo of canoes at a boathouse on a la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acation_for_rent_final.jp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787" cy="5521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2046900553"/>
              <w:placeholder>
                <w:docPart w:val="01819CB8C6633A489D8F8C6830E187F2"/>
              </w:placeholder>
              <w:temporary/>
              <w:showingPlcHdr/>
              <w15:appearance w15:val="hidden"/>
            </w:sdtPr>
            <w:sdtContent>
              <w:p w14:paraId="400B956E" w14:textId="77777777" w:rsidR="0072781B" w:rsidRDefault="00000000">
                <w:pPr>
                  <w:pStyle w:val="Heading1"/>
                </w:pPr>
                <w:r>
                  <w:t>For Sale!</w:t>
                </w:r>
              </w:p>
            </w:sdtContent>
          </w:sdt>
          <w:sdt>
            <w:sdtPr>
              <w:id w:val="-868300079"/>
              <w:placeholder>
                <w:docPart w:val="753A33E6A47E824ABAD9C1F678A482DA"/>
              </w:placeholder>
              <w:temporary/>
              <w:showingPlcHdr/>
              <w15:appearance w15:val="hidden"/>
            </w:sdtPr>
            <w:sdtContent>
              <w:p w14:paraId="17706EB6" w14:textId="77777777" w:rsidR="0072781B" w:rsidRDefault="00000000">
                <w:pPr>
                  <w:pStyle w:val="Heading2"/>
                </w:pPr>
                <w:r>
                  <w:t>To get started right away, just tap any placeholder text (such as this) and start typing.</w:t>
                </w:r>
              </w:p>
            </w:sdtContent>
          </w:sdt>
          <w:p w14:paraId="4F53F61C" w14:textId="77777777" w:rsidR="0072781B" w:rsidRDefault="00000000">
            <w:pPr>
              <w:pStyle w:val="Heading3"/>
            </w:pPr>
            <w:sdt>
              <w:sdtPr>
                <w:id w:val="-989865273"/>
                <w:placeholder>
                  <w:docPart w:val="6267FF7AC34ED2418181D8D55086A00A"/>
                </w:placeholder>
                <w:temporary/>
                <w:showingPlcHdr/>
                <w15:appearance w15:val="hidden"/>
              </w:sdtPr>
              <w:sdtContent>
                <w:r>
                  <w:t>Heading 3</w:t>
                </w:r>
              </w:sdtContent>
            </w:sdt>
          </w:p>
          <w:sdt>
            <w:sdtPr>
              <w:id w:val="151957617"/>
              <w:placeholder>
                <w:docPart w:val="0A80BE469E460D48B81C28BD07F086BB"/>
              </w:placeholder>
              <w:temporary/>
              <w:showingPlcHdr/>
              <w15:appearance w15:val="hidden"/>
            </w:sdtPr>
            <w:sdtContent>
              <w:p w14:paraId="631580A3" w14:textId="77777777" w:rsidR="0072781B" w:rsidRDefault="00000000">
                <w:pPr>
                  <w:pStyle w:val="Heading4"/>
                </w:pPr>
                <w:r>
                  <w:t>Heading 4</w:t>
                </w:r>
              </w:p>
            </w:sdtContent>
          </w:sdt>
        </w:tc>
        <w:tc>
          <w:tcPr>
            <w:tcW w:w="2608" w:type="dxa"/>
            <w:tcMar>
              <w:left w:w="288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ashed" w:sz="8" w:space="0" w:color="231F20" w:themeColor="text2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Side layout"/>
            </w:tblPr>
            <w:tblGrid>
              <w:gridCol w:w="2318"/>
            </w:tblGrid>
            <w:tr w:rsidR="0072781B" w14:paraId="68EA42E4" w14:textId="77777777">
              <w:trPr>
                <w:trHeight w:hRule="exact" w:val="1008"/>
              </w:trPr>
              <w:tc>
                <w:tcPr>
                  <w:tcW w:w="2318" w:type="dxa"/>
                  <w:vAlign w:val="center"/>
                </w:tcPr>
                <w:p w14:paraId="4AF4DFB4" w14:textId="77777777" w:rsidR="0072781B" w:rsidRDefault="00000000">
                  <w:pPr>
                    <w:spacing w:after="80"/>
                  </w:pPr>
                  <w:sdt>
                    <w:sdtPr>
                      <w:alias w:val="Item"/>
                      <w:tag w:val=""/>
                      <w:id w:val="1337040638"/>
                      <w:placeholder>
                        <w:docPart w:val="6195FD899A067940BD78302419CA76DE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/>
                    </w:sdtPr>
                    <w:sdtContent>
                      <w:r>
                        <w:t>[Item]</w:t>
                      </w:r>
                    </w:sdtContent>
                  </w:sdt>
                </w:p>
                <w:sdt>
                  <w:sdtPr>
                    <w:alias w:val="Telephone"/>
                    <w:tag w:val=""/>
                    <w:id w:val="-451862938"/>
                    <w:placeholder>
                      <w:docPart w:val="86202CADF44ABC48B82CDCA8D19A4AFB"/>
                    </w:placeholder>
                    <w:showingPlcHdr/>
                    <w:dataBinding w:prefixMappings="xmlns:ns0='http://schemas.microsoft.com/office/2006/coverPageProps' " w:xpath="/ns0:CoverPageProperties[1]/ns0:CompanyPhone[1]" w:storeItemID="{55AF091B-3C7A-41E3-B477-F2FDAA23CFDA}"/>
                    <w15:appearance w15:val="hidden"/>
                    <w:text/>
                  </w:sdtPr>
                  <w:sdtContent>
                    <w:p w14:paraId="2F36EB36" w14:textId="77777777" w:rsidR="0072781B" w:rsidRDefault="00000000">
                      <w:pPr>
                        <w:spacing w:after="80"/>
                      </w:pPr>
                      <w:r>
                        <w:t>[Contact Info]</w:t>
                      </w:r>
                    </w:p>
                  </w:sdtContent>
                </w:sdt>
              </w:tc>
            </w:tr>
            <w:tr w:rsidR="0072781B" w14:paraId="6916812F" w14:textId="77777777">
              <w:trPr>
                <w:trHeight w:hRule="exact" w:val="1008"/>
              </w:trPr>
              <w:tc>
                <w:tcPr>
                  <w:tcW w:w="2318" w:type="dxa"/>
                  <w:vAlign w:val="center"/>
                </w:tcPr>
                <w:p w14:paraId="7E152195" w14:textId="77777777" w:rsidR="0072781B" w:rsidRDefault="00000000">
                  <w:pPr>
                    <w:spacing w:after="80"/>
                  </w:pPr>
                  <w:sdt>
                    <w:sdtPr>
                      <w:alias w:val="Item"/>
                      <w:tag w:val=""/>
                      <w:id w:val="-995184010"/>
                      <w:placeholder>
                        <w:docPart w:val="5E2B7E0DE37F3C4F99300F82EA8D7C39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/>
                    </w:sdtPr>
                    <w:sdtContent>
                      <w:r>
                        <w:t>[Item]</w:t>
                      </w:r>
                    </w:sdtContent>
                  </w:sdt>
                </w:p>
                <w:sdt>
                  <w:sdtPr>
                    <w:alias w:val="Telephone"/>
                    <w:tag w:val=""/>
                    <w:id w:val="-979151402"/>
                    <w:placeholder>
                      <w:docPart w:val="58D09BB51AC636418B211BF96204EF75"/>
                    </w:placeholder>
                    <w:showingPlcHdr/>
                    <w:dataBinding w:prefixMappings="xmlns:ns0='http://schemas.microsoft.com/office/2006/coverPageProps' " w:xpath="/ns0:CoverPageProperties[1]/ns0:CompanyPhone[1]" w:storeItemID="{55AF091B-3C7A-41E3-B477-F2FDAA23CFDA}"/>
                    <w15:appearance w15:val="hidden"/>
                    <w:text/>
                  </w:sdtPr>
                  <w:sdtContent>
                    <w:p w14:paraId="0BB63B88" w14:textId="77777777" w:rsidR="0072781B" w:rsidRDefault="00000000">
                      <w:pPr>
                        <w:spacing w:after="80"/>
                      </w:pPr>
                      <w:r>
                        <w:t>[Contact Info]</w:t>
                      </w:r>
                    </w:p>
                  </w:sdtContent>
                </w:sdt>
              </w:tc>
            </w:tr>
            <w:tr w:rsidR="0072781B" w14:paraId="4F3117B7" w14:textId="77777777">
              <w:trPr>
                <w:trHeight w:hRule="exact" w:val="1008"/>
              </w:trPr>
              <w:tc>
                <w:tcPr>
                  <w:tcW w:w="2318" w:type="dxa"/>
                  <w:vAlign w:val="center"/>
                </w:tcPr>
                <w:p w14:paraId="1F66CB6E" w14:textId="77777777" w:rsidR="0072781B" w:rsidRDefault="00000000">
                  <w:pPr>
                    <w:spacing w:after="80"/>
                  </w:pPr>
                  <w:sdt>
                    <w:sdtPr>
                      <w:alias w:val="Item"/>
                      <w:tag w:val=""/>
                      <w:id w:val="1112021385"/>
                      <w:placeholder>
                        <w:docPart w:val="9C5DD44F4C808944930A48649734B0D2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/>
                    </w:sdtPr>
                    <w:sdtContent>
                      <w:r>
                        <w:t>[Item]</w:t>
                      </w:r>
                    </w:sdtContent>
                  </w:sdt>
                </w:p>
                <w:sdt>
                  <w:sdtPr>
                    <w:alias w:val="Telephone"/>
                    <w:tag w:val=""/>
                    <w:id w:val="-186366914"/>
                    <w:placeholder>
                      <w:docPart w:val="98C091D016E3094089031D6152BA6A2D"/>
                    </w:placeholder>
                    <w:showingPlcHdr/>
                    <w:dataBinding w:prefixMappings="xmlns:ns0='http://schemas.microsoft.com/office/2006/coverPageProps' " w:xpath="/ns0:CoverPageProperties[1]/ns0:CompanyPhone[1]" w:storeItemID="{55AF091B-3C7A-41E3-B477-F2FDAA23CFDA}"/>
                    <w15:appearance w15:val="hidden"/>
                    <w:text/>
                  </w:sdtPr>
                  <w:sdtContent>
                    <w:p w14:paraId="45970F41" w14:textId="77777777" w:rsidR="0072781B" w:rsidRDefault="00000000">
                      <w:pPr>
                        <w:spacing w:after="80"/>
                      </w:pPr>
                      <w:r>
                        <w:t>[Contact Info]</w:t>
                      </w:r>
                    </w:p>
                  </w:sdtContent>
                </w:sdt>
              </w:tc>
            </w:tr>
            <w:tr w:rsidR="0072781B" w14:paraId="07AC83C2" w14:textId="77777777">
              <w:trPr>
                <w:trHeight w:hRule="exact" w:val="1008"/>
              </w:trPr>
              <w:tc>
                <w:tcPr>
                  <w:tcW w:w="2318" w:type="dxa"/>
                  <w:vAlign w:val="center"/>
                </w:tcPr>
                <w:p w14:paraId="29679EEC" w14:textId="77777777" w:rsidR="0072781B" w:rsidRDefault="00000000">
                  <w:pPr>
                    <w:spacing w:after="80"/>
                  </w:pPr>
                  <w:sdt>
                    <w:sdtPr>
                      <w:alias w:val="Item"/>
                      <w:tag w:val=""/>
                      <w:id w:val="1483970363"/>
                      <w:placeholder>
                        <w:docPart w:val="E5C0E71B75F89F448A4104B3FDB99996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/>
                    </w:sdtPr>
                    <w:sdtContent>
                      <w:r>
                        <w:t>[Item]</w:t>
                      </w:r>
                    </w:sdtContent>
                  </w:sdt>
                </w:p>
                <w:sdt>
                  <w:sdtPr>
                    <w:alias w:val="Telephone"/>
                    <w:tag w:val=""/>
                    <w:id w:val="624584968"/>
                    <w:placeholder>
                      <w:docPart w:val="A38758E74880EA47AF4E7C11FCE255B7"/>
                    </w:placeholder>
                    <w:showingPlcHdr/>
                    <w:dataBinding w:prefixMappings="xmlns:ns0='http://schemas.microsoft.com/office/2006/coverPageProps' " w:xpath="/ns0:CoverPageProperties[1]/ns0:CompanyPhone[1]" w:storeItemID="{55AF091B-3C7A-41E3-B477-F2FDAA23CFDA}"/>
                    <w15:appearance w15:val="hidden"/>
                    <w:text/>
                  </w:sdtPr>
                  <w:sdtContent>
                    <w:p w14:paraId="07489C9A" w14:textId="77777777" w:rsidR="0072781B" w:rsidRDefault="00000000">
                      <w:pPr>
                        <w:spacing w:after="80"/>
                      </w:pPr>
                      <w:r>
                        <w:t>[Contact Info]</w:t>
                      </w:r>
                    </w:p>
                  </w:sdtContent>
                </w:sdt>
              </w:tc>
            </w:tr>
            <w:tr w:rsidR="0072781B" w14:paraId="37B828EA" w14:textId="77777777">
              <w:trPr>
                <w:trHeight w:hRule="exact" w:val="1008"/>
              </w:trPr>
              <w:tc>
                <w:tcPr>
                  <w:tcW w:w="2318" w:type="dxa"/>
                  <w:vAlign w:val="center"/>
                </w:tcPr>
                <w:p w14:paraId="00476BB8" w14:textId="77777777" w:rsidR="0072781B" w:rsidRDefault="00000000">
                  <w:pPr>
                    <w:spacing w:after="80"/>
                  </w:pPr>
                  <w:sdt>
                    <w:sdtPr>
                      <w:alias w:val="Item"/>
                      <w:tag w:val=""/>
                      <w:id w:val="-1476144104"/>
                      <w:placeholder>
                        <w:docPart w:val="D77305CFA054964E9F5F9BE5A4CCF9ED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/>
                    </w:sdtPr>
                    <w:sdtContent>
                      <w:r>
                        <w:t>[Item]</w:t>
                      </w:r>
                    </w:sdtContent>
                  </w:sdt>
                </w:p>
                <w:sdt>
                  <w:sdtPr>
                    <w:alias w:val="Telephone"/>
                    <w:tag w:val=""/>
                    <w:id w:val="17278100"/>
                    <w:placeholder>
                      <w:docPart w:val="25042DF9D63E1541A0C1C40AFAF533B8"/>
                    </w:placeholder>
                    <w:showingPlcHdr/>
                    <w:dataBinding w:prefixMappings="xmlns:ns0='http://schemas.microsoft.com/office/2006/coverPageProps' " w:xpath="/ns0:CoverPageProperties[1]/ns0:CompanyPhone[1]" w:storeItemID="{55AF091B-3C7A-41E3-B477-F2FDAA23CFDA}"/>
                    <w15:appearance w15:val="hidden"/>
                    <w:text/>
                  </w:sdtPr>
                  <w:sdtContent>
                    <w:p w14:paraId="4EFC14D6" w14:textId="77777777" w:rsidR="0072781B" w:rsidRDefault="00000000">
                      <w:pPr>
                        <w:spacing w:after="80"/>
                      </w:pPr>
                      <w:r>
                        <w:t>[Contact Info]</w:t>
                      </w:r>
                    </w:p>
                  </w:sdtContent>
                </w:sdt>
              </w:tc>
            </w:tr>
            <w:tr w:rsidR="0072781B" w14:paraId="15091A79" w14:textId="77777777">
              <w:trPr>
                <w:trHeight w:hRule="exact" w:val="1008"/>
              </w:trPr>
              <w:tc>
                <w:tcPr>
                  <w:tcW w:w="2318" w:type="dxa"/>
                  <w:vAlign w:val="center"/>
                </w:tcPr>
                <w:p w14:paraId="2F0672B3" w14:textId="77777777" w:rsidR="0072781B" w:rsidRDefault="00000000">
                  <w:pPr>
                    <w:spacing w:after="80"/>
                  </w:pPr>
                  <w:sdt>
                    <w:sdtPr>
                      <w:alias w:val="Item"/>
                      <w:tag w:val=""/>
                      <w:id w:val="639151772"/>
                      <w:placeholder>
                        <w:docPart w:val="532C48F82ADAF44F9B3079D8F97A5B7A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/>
                    </w:sdtPr>
                    <w:sdtContent>
                      <w:r>
                        <w:t>[Item]</w:t>
                      </w:r>
                    </w:sdtContent>
                  </w:sdt>
                </w:p>
                <w:sdt>
                  <w:sdtPr>
                    <w:alias w:val="Telephone"/>
                    <w:tag w:val=""/>
                    <w:id w:val="161443266"/>
                    <w:placeholder>
                      <w:docPart w:val="E9D273AECB23124BA079F8C4555B08E5"/>
                    </w:placeholder>
                    <w:showingPlcHdr/>
                    <w:dataBinding w:prefixMappings="xmlns:ns0='http://schemas.microsoft.com/office/2006/coverPageProps' " w:xpath="/ns0:CoverPageProperties[1]/ns0:CompanyPhone[1]" w:storeItemID="{55AF091B-3C7A-41E3-B477-F2FDAA23CFDA}"/>
                    <w15:appearance w15:val="hidden"/>
                    <w:text/>
                  </w:sdtPr>
                  <w:sdtContent>
                    <w:p w14:paraId="256B00C4" w14:textId="77777777" w:rsidR="0072781B" w:rsidRDefault="00000000">
                      <w:pPr>
                        <w:spacing w:after="80"/>
                      </w:pPr>
                      <w:r>
                        <w:t>[Contact Info]</w:t>
                      </w:r>
                    </w:p>
                  </w:sdtContent>
                </w:sdt>
              </w:tc>
            </w:tr>
            <w:tr w:rsidR="0072781B" w14:paraId="3A5D1E16" w14:textId="77777777">
              <w:trPr>
                <w:trHeight w:hRule="exact" w:val="1008"/>
              </w:trPr>
              <w:tc>
                <w:tcPr>
                  <w:tcW w:w="2318" w:type="dxa"/>
                  <w:vAlign w:val="center"/>
                </w:tcPr>
                <w:p w14:paraId="19496170" w14:textId="77777777" w:rsidR="0072781B" w:rsidRDefault="00000000">
                  <w:pPr>
                    <w:spacing w:after="80"/>
                  </w:pPr>
                  <w:sdt>
                    <w:sdtPr>
                      <w:alias w:val="Item"/>
                      <w:tag w:val=""/>
                      <w:id w:val="-23414968"/>
                      <w:placeholder>
                        <w:docPart w:val="0744C760DAC04640AB305A0BB1B63B4C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/>
                    </w:sdtPr>
                    <w:sdtContent>
                      <w:r>
                        <w:t>[Item]</w:t>
                      </w:r>
                    </w:sdtContent>
                  </w:sdt>
                </w:p>
                <w:sdt>
                  <w:sdtPr>
                    <w:alias w:val="Telephone"/>
                    <w:tag w:val=""/>
                    <w:id w:val="-1219739653"/>
                    <w:placeholder>
                      <w:docPart w:val="DCD48ACC31615344B3EF08CFBEA640E2"/>
                    </w:placeholder>
                    <w:showingPlcHdr/>
                    <w:dataBinding w:prefixMappings="xmlns:ns0='http://schemas.microsoft.com/office/2006/coverPageProps' " w:xpath="/ns0:CoverPageProperties[1]/ns0:CompanyPhone[1]" w:storeItemID="{55AF091B-3C7A-41E3-B477-F2FDAA23CFDA}"/>
                    <w15:appearance w15:val="hidden"/>
                    <w:text/>
                  </w:sdtPr>
                  <w:sdtContent>
                    <w:p w14:paraId="2F2BB21F" w14:textId="77777777" w:rsidR="0072781B" w:rsidRDefault="00000000">
                      <w:pPr>
                        <w:spacing w:after="80"/>
                      </w:pPr>
                      <w:r>
                        <w:t>[Contact Info]</w:t>
                      </w:r>
                    </w:p>
                  </w:sdtContent>
                </w:sdt>
              </w:tc>
            </w:tr>
            <w:tr w:rsidR="0072781B" w14:paraId="75B74B4C" w14:textId="77777777">
              <w:trPr>
                <w:trHeight w:hRule="exact" w:val="1008"/>
              </w:trPr>
              <w:tc>
                <w:tcPr>
                  <w:tcW w:w="2318" w:type="dxa"/>
                  <w:vAlign w:val="center"/>
                </w:tcPr>
                <w:p w14:paraId="21580F21" w14:textId="77777777" w:rsidR="0072781B" w:rsidRDefault="00000000">
                  <w:pPr>
                    <w:spacing w:after="80"/>
                  </w:pPr>
                  <w:sdt>
                    <w:sdtPr>
                      <w:alias w:val="Item"/>
                      <w:tag w:val=""/>
                      <w:id w:val="-444548094"/>
                      <w:placeholder>
                        <w:docPart w:val="BA42DC23C3F4F148839A68B20835574E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/>
                    </w:sdtPr>
                    <w:sdtContent>
                      <w:r>
                        <w:t>[Item]</w:t>
                      </w:r>
                    </w:sdtContent>
                  </w:sdt>
                </w:p>
                <w:sdt>
                  <w:sdtPr>
                    <w:alias w:val="Telephone"/>
                    <w:tag w:val=""/>
                    <w:id w:val="71160226"/>
                    <w:placeholder>
                      <w:docPart w:val="924F7DF6FD391B47B651CF67EDB43926"/>
                    </w:placeholder>
                    <w:showingPlcHdr/>
                    <w:dataBinding w:prefixMappings="xmlns:ns0='http://schemas.microsoft.com/office/2006/coverPageProps' " w:xpath="/ns0:CoverPageProperties[1]/ns0:CompanyPhone[1]" w:storeItemID="{55AF091B-3C7A-41E3-B477-F2FDAA23CFDA}"/>
                    <w15:appearance w15:val="hidden"/>
                    <w:text/>
                  </w:sdtPr>
                  <w:sdtContent>
                    <w:p w14:paraId="4A49365C" w14:textId="77777777" w:rsidR="0072781B" w:rsidRDefault="00000000">
                      <w:pPr>
                        <w:spacing w:after="80"/>
                      </w:pPr>
                      <w:r>
                        <w:t>[Contact Info]</w:t>
                      </w:r>
                    </w:p>
                  </w:sdtContent>
                </w:sdt>
              </w:tc>
            </w:tr>
            <w:tr w:rsidR="0072781B" w14:paraId="75E8D514" w14:textId="77777777">
              <w:trPr>
                <w:trHeight w:hRule="exact" w:val="1008"/>
              </w:trPr>
              <w:tc>
                <w:tcPr>
                  <w:tcW w:w="2318" w:type="dxa"/>
                  <w:vAlign w:val="center"/>
                </w:tcPr>
                <w:p w14:paraId="13D0A7AF" w14:textId="77777777" w:rsidR="0072781B" w:rsidRDefault="00000000">
                  <w:pPr>
                    <w:spacing w:after="80"/>
                  </w:pPr>
                  <w:sdt>
                    <w:sdtPr>
                      <w:alias w:val="Item"/>
                      <w:tag w:val=""/>
                      <w:id w:val="-1526317431"/>
                      <w:placeholder>
                        <w:docPart w:val="64E11CFAEB22CF4383F9F06C573373F1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/>
                    </w:sdtPr>
                    <w:sdtContent>
                      <w:r>
                        <w:t>[Item]</w:t>
                      </w:r>
                    </w:sdtContent>
                  </w:sdt>
                </w:p>
                <w:sdt>
                  <w:sdtPr>
                    <w:alias w:val="Telephone"/>
                    <w:tag w:val=""/>
                    <w:id w:val="1903405332"/>
                    <w:placeholder>
                      <w:docPart w:val="ABE3F046B252FC4E896E4AE9FB5A1B2F"/>
                    </w:placeholder>
                    <w:showingPlcHdr/>
                    <w:dataBinding w:prefixMappings="xmlns:ns0='http://schemas.microsoft.com/office/2006/coverPageProps' " w:xpath="/ns0:CoverPageProperties[1]/ns0:CompanyPhone[1]" w:storeItemID="{55AF091B-3C7A-41E3-B477-F2FDAA23CFDA}"/>
                    <w15:appearance w15:val="hidden"/>
                    <w:text/>
                  </w:sdtPr>
                  <w:sdtContent>
                    <w:p w14:paraId="46BDAED4" w14:textId="77777777" w:rsidR="0072781B" w:rsidRDefault="00000000">
                      <w:pPr>
                        <w:spacing w:after="80"/>
                      </w:pPr>
                      <w:r>
                        <w:t>[Contact Info]</w:t>
                      </w:r>
                    </w:p>
                  </w:sdtContent>
                </w:sdt>
              </w:tc>
            </w:tr>
            <w:tr w:rsidR="0072781B" w14:paraId="486D4C5C" w14:textId="77777777">
              <w:trPr>
                <w:trHeight w:hRule="exact" w:val="1008"/>
              </w:trPr>
              <w:tc>
                <w:tcPr>
                  <w:tcW w:w="2318" w:type="dxa"/>
                  <w:vAlign w:val="center"/>
                </w:tcPr>
                <w:p w14:paraId="004346D9" w14:textId="77777777" w:rsidR="0072781B" w:rsidRDefault="00000000">
                  <w:pPr>
                    <w:spacing w:after="80"/>
                  </w:pPr>
                  <w:sdt>
                    <w:sdtPr>
                      <w:alias w:val="Item"/>
                      <w:tag w:val=""/>
                      <w:id w:val="-1278010584"/>
                      <w:placeholder>
                        <w:docPart w:val="84D534645B525A43A0E138AB8C5C40C3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/>
                    </w:sdtPr>
                    <w:sdtContent>
                      <w:r>
                        <w:t>[Item]</w:t>
                      </w:r>
                    </w:sdtContent>
                  </w:sdt>
                </w:p>
                <w:sdt>
                  <w:sdtPr>
                    <w:alias w:val="Telephone"/>
                    <w:tag w:val=""/>
                    <w:id w:val="583343397"/>
                    <w:placeholder>
                      <w:docPart w:val="E96B1E4E99EACB499853EB87173674E4"/>
                    </w:placeholder>
                    <w:showingPlcHdr/>
                    <w:dataBinding w:prefixMappings="xmlns:ns0='http://schemas.microsoft.com/office/2006/coverPageProps' " w:xpath="/ns0:CoverPageProperties[1]/ns0:CompanyPhone[1]" w:storeItemID="{55AF091B-3C7A-41E3-B477-F2FDAA23CFDA}"/>
                    <w15:appearance w15:val="hidden"/>
                    <w:text/>
                  </w:sdtPr>
                  <w:sdtContent>
                    <w:p w14:paraId="30019992" w14:textId="77777777" w:rsidR="0072781B" w:rsidRDefault="00000000">
                      <w:pPr>
                        <w:spacing w:after="80"/>
                      </w:pPr>
                      <w:r>
                        <w:t>[Contact Info]</w:t>
                      </w:r>
                    </w:p>
                  </w:sdtContent>
                </w:sdt>
              </w:tc>
            </w:tr>
            <w:tr w:rsidR="0072781B" w14:paraId="22F74479" w14:textId="77777777">
              <w:trPr>
                <w:trHeight w:hRule="exact" w:val="1008"/>
              </w:trPr>
              <w:tc>
                <w:tcPr>
                  <w:tcW w:w="2318" w:type="dxa"/>
                  <w:vAlign w:val="center"/>
                </w:tcPr>
                <w:p w14:paraId="241730E0" w14:textId="77777777" w:rsidR="0072781B" w:rsidRDefault="00000000">
                  <w:pPr>
                    <w:spacing w:after="80"/>
                  </w:pPr>
                  <w:sdt>
                    <w:sdtPr>
                      <w:alias w:val="Item"/>
                      <w:tag w:val=""/>
                      <w:id w:val="1399093008"/>
                      <w:placeholder>
                        <w:docPart w:val="6FEC4C32828BFC4089D07AB56780C46B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/>
                    </w:sdtPr>
                    <w:sdtContent>
                      <w:r>
                        <w:t>[Item]</w:t>
                      </w:r>
                    </w:sdtContent>
                  </w:sdt>
                </w:p>
                <w:sdt>
                  <w:sdtPr>
                    <w:alias w:val="Telephone"/>
                    <w:tag w:val=""/>
                    <w:id w:val="123586981"/>
                    <w:placeholder>
                      <w:docPart w:val="8C6AA8E22736714080117732AB0847FD"/>
                    </w:placeholder>
                    <w:showingPlcHdr/>
                    <w:dataBinding w:prefixMappings="xmlns:ns0='http://schemas.microsoft.com/office/2006/coverPageProps' " w:xpath="/ns0:CoverPageProperties[1]/ns0:CompanyPhone[1]" w:storeItemID="{55AF091B-3C7A-41E3-B477-F2FDAA23CFDA}"/>
                    <w15:appearance w15:val="hidden"/>
                    <w:text/>
                  </w:sdtPr>
                  <w:sdtContent>
                    <w:p w14:paraId="28BAD7D8" w14:textId="77777777" w:rsidR="0072781B" w:rsidRDefault="00000000">
                      <w:pPr>
                        <w:spacing w:after="80"/>
                      </w:pPr>
                      <w:r>
                        <w:t>[Contact Info]</w:t>
                      </w:r>
                    </w:p>
                  </w:sdtContent>
                </w:sdt>
              </w:tc>
            </w:tr>
            <w:tr w:rsidR="0072781B" w14:paraId="0F2E8C00" w14:textId="77777777">
              <w:trPr>
                <w:trHeight w:hRule="exact" w:val="1008"/>
              </w:trPr>
              <w:tc>
                <w:tcPr>
                  <w:tcW w:w="2318" w:type="dxa"/>
                  <w:vAlign w:val="center"/>
                </w:tcPr>
                <w:p w14:paraId="030AA8FB" w14:textId="77777777" w:rsidR="0072781B" w:rsidRDefault="00000000">
                  <w:pPr>
                    <w:spacing w:after="80"/>
                  </w:pPr>
                  <w:sdt>
                    <w:sdtPr>
                      <w:alias w:val="Item"/>
                      <w:tag w:val=""/>
                      <w:id w:val="358014315"/>
                      <w:placeholder>
                        <w:docPart w:val="4CCFC9F89000C149A75C626D3A3CC14B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/>
                    </w:sdtPr>
                    <w:sdtContent>
                      <w:r>
                        <w:t>[Item]</w:t>
                      </w:r>
                    </w:sdtContent>
                  </w:sdt>
                </w:p>
                <w:sdt>
                  <w:sdtPr>
                    <w:alias w:val="Telephone"/>
                    <w:tag w:val=""/>
                    <w:id w:val="-987703724"/>
                    <w:placeholder>
                      <w:docPart w:val="6FF806E785281C44B77EA402B86202EE"/>
                    </w:placeholder>
                    <w:showingPlcHdr/>
                    <w:dataBinding w:prefixMappings="xmlns:ns0='http://schemas.microsoft.com/office/2006/coverPageProps' " w:xpath="/ns0:CoverPageProperties[1]/ns0:CompanyPhone[1]" w:storeItemID="{55AF091B-3C7A-41E3-B477-F2FDAA23CFDA}"/>
                    <w15:appearance w15:val="hidden"/>
                    <w:text/>
                  </w:sdtPr>
                  <w:sdtContent>
                    <w:p w14:paraId="4B01628D" w14:textId="77777777" w:rsidR="0072781B" w:rsidRDefault="00000000">
                      <w:pPr>
                        <w:spacing w:after="80"/>
                      </w:pPr>
                      <w:r>
                        <w:t>[Contact Info]</w:t>
                      </w:r>
                    </w:p>
                  </w:sdtContent>
                </w:sdt>
              </w:tc>
            </w:tr>
            <w:tr w:rsidR="0072781B" w14:paraId="5219B8D0" w14:textId="77777777">
              <w:trPr>
                <w:trHeight w:hRule="exact" w:val="1008"/>
              </w:trPr>
              <w:tc>
                <w:tcPr>
                  <w:tcW w:w="2318" w:type="dxa"/>
                  <w:vAlign w:val="center"/>
                </w:tcPr>
                <w:p w14:paraId="07BD9F24" w14:textId="77777777" w:rsidR="0072781B" w:rsidRDefault="00000000">
                  <w:pPr>
                    <w:spacing w:after="80"/>
                  </w:pPr>
                  <w:sdt>
                    <w:sdtPr>
                      <w:alias w:val="Item"/>
                      <w:tag w:val=""/>
                      <w:id w:val="-481624589"/>
                      <w:placeholder>
                        <w:docPart w:val="F87CF6638062A94C8E7EF47B3D56A6DB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/>
                    </w:sdtPr>
                    <w:sdtContent>
                      <w:r>
                        <w:t>[Item]</w:t>
                      </w:r>
                    </w:sdtContent>
                  </w:sdt>
                </w:p>
                <w:sdt>
                  <w:sdtPr>
                    <w:alias w:val="Telephone"/>
                    <w:tag w:val=""/>
                    <w:id w:val="-808479447"/>
                    <w:placeholder>
                      <w:docPart w:val="B3FFDCA4A7354C448E8C7EE5FB9ED613"/>
                    </w:placeholder>
                    <w:showingPlcHdr/>
                    <w:dataBinding w:prefixMappings="xmlns:ns0='http://schemas.microsoft.com/office/2006/coverPageProps' " w:xpath="/ns0:CoverPageProperties[1]/ns0:CompanyPhone[1]" w:storeItemID="{55AF091B-3C7A-41E3-B477-F2FDAA23CFDA}"/>
                    <w15:appearance w15:val="hidden"/>
                    <w:text/>
                  </w:sdtPr>
                  <w:sdtContent>
                    <w:p w14:paraId="108ED1F7" w14:textId="77777777" w:rsidR="0072781B" w:rsidRDefault="00000000">
                      <w:pPr>
                        <w:spacing w:after="80"/>
                      </w:pPr>
                      <w:r>
                        <w:t>[Contact Info]</w:t>
                      </w:r>
                    </w:p>
                  </w:sdtContent>
                </w:sdt>
              </w:tc>
            </w:tr>
            <w:tr w:rsidR="0072781B" w14:paraId="57A00065" w14:textId="77777777">
              <w:trPr>
                <w:trHeight w:hRule="exact" w:val="1008"/>
              </w:trPr>
              <w:tc>
                <w:tcPr>
                  <w:tcW w:w="2318" w:type="dxa"/>
                  <w:vAlign w:val="center"/>
                </w:tcPr>
                <w:p w14:paraId="3FD3D35D" w14:textId="77777777" w:rsidR="0072781B" w:rsidRDefault="00000000">
                  <w:pPr>
                    <w:spacing w:after="80"/>
                  </w:pPr>
                  <w:sdt>
                    <w:sdtPr>
                      <w:alias w:val="Item"/>
                      <w:tag w:val=""/>
                      <w:id w:val="-1711108434"/>
                      <w:placeholder>
                        <w:docPart w:val="C760B7A04F28C24ABE463F11CFF7A681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/>
                    </w:sdtPr>
                    <w:sdtContent>
                      <w:r>
                        <w:t>[Item]</w:t>
                      </w:r>
                    </w:sdtContent>
                  </w:sdt>
                </w:p>
                <w:sdt>
                  <w:sdtPr>
                    <w:alias w:val="Telephone"/>
                    <w:tag w:val=""/>
                    <w:id w:val="410893648"/>
                    <w:placeholder>
                      <w:docPart w:val="2608E277EFA2D6489D30E061D5F09E87"/>
                    </w:placeholder>
                    <w:showingPlcHdr/>
                    <w:dataBinding w:prefixMappings="xmlns:ns0='http://schemas.microsoft.com/office/2006/coverPageProps' " w:xpath="/ns0:CoverPageProperties[1]/ns0:CompanyPhone[1]" w:storeItemID="{55AF091B-3C7A-41E3-B477-F2FDAA23CFDA}"/>
                    <w15:appearance w15:val="hidden"/>
                    <w:text/>
                  </w:sdtPr>
                  <w:sdtContent>
                    <w:p w14:paraId="3C605B6C" w14:textId="77777777" w:rsidR="0072781B" w:rsidRDefault="00000000">
                      <w:pPr>
                        <w:spacing w:after="80"/>
                      </w:pPr>
                      <w:r>
                        <w:t>[Contact Info]</w:t>
                      </w:r>
                    </w:p>
                  </w:sdtContent>
                </w:sdt>
              </w:tc>
            </w:tr>
          </w:tbl>
          <w:p w14:paraId="303C0B71" w14:textId="77777777" w:rsidR="0072781B" w:rsidRDefault="0072781B">
            <w:pPr>
              <w:spacing w:after="80"/>
            </w:pPr>
          </w:p>
        </w:tc>
      </w:tr>
    </w:tbl>
    <w:p w14:paraId="48928BE6" w14:textId="77777777" w:rsidR="0072781B" w:rsidRDefault="0072781B"/>
    <w:sectPr w:rsidR="0072781B">
      <w:pgSz w:w="12240" w:h="15840"/>
      <w:pgMar w:top="720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84"/>
    <w:rsid w:val="0072781B"/>
    <w:rsid w:val="00891D11"/>
    <w:rsid w:val="00B6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5F7BA"/>
  <w15:chartTrackingRefBased/>
  <w15:docId w15:val="{DC80E875-00B0-B541-BF15-7D374DFA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58ACB3" w:themeColor="accent1"/>
        <w:sz w:val="24"/>
        <w:szCs w:val="24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120" w:line="168" w:lineRule="auto"/>
      <w:outlineLvl w:val="0"/>
    </w:pPr>
    <w:rPr>
      <w:rFonts w:asciiTheme="majorHAnsi" w:eastAsiaTheme="majorEastAsia" w:hAnsiTheme="majorHAnsi" w:cstheme="majorBidi"/>
      <w:sz w:val="10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color w:val="595959" w:themeColor="text1" w:themeTint="A6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40" w:after="240"/>
      <w:outlineLvl w:val="2"/>
    </w:pPr>
    <w:rPr>
      <w:rFonts w:asciiTheme="majorHAnsi" w:eastAsiaTheme="majorEastAsia" w:hAnsiTheme="majorHAnsi" w:cstheme="majorBidi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0" w:after="120"/>
      <w:outlineLvl w:val="3"/>
    </w:pPr>
    <w:rPr>
      <w:rFonts w:asciiTheme="majorHAnsi" w:eastAsiaTheme="majorEastAsia" w:hAnsiTheme="majorHAnsi" w:cstheme="majorBidi"/>
      <w:iCs/>
      <w:color w:val="595959" w:themeColor="text1" w:themeTint="A6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color w:val="595959" w:themeColor="text1" w:themeTint="A6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 w:val="0"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sz w:val="10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595959" w:themeColor="text1" w:themeTint="A6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sz w:val="4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Cs/>
      <w:color w:val="595959" w:themeColor="text1" w:themeTint="A6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/>
      <w:iCs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595959" w:themeColor="text1" w:themeTint="A6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sz w:val="20"/>
      <w:szCs w:val="2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01819CB8C6633A489D8F8C6830E18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770A8-957D-5B42-A94E-B8385CFCB286}"/>
      </w:docPartPr>
      <w:docPartBody>
        <w:p w:rsidR="00000000" w:rsidRDefault="00000000">
          <w:pPr>
            <w:pStyle w:val="01819CB8C6633A489D8F8C6830E187F2"/>
          </w:pPr>
          <w:r>
            <w:t>For Sale!</w:t>
          </w:r>
        </w:p>
      </w:docPartBody>
    </w:docPart>
    <w:docPart>
      <w:docPartPr>
        <w:name w:val="753A33E6A47E824ABAD9C1F678A48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A6AD1-7B12-EB48-9E54-E8DB9015BDA6}"/>
      </w:docPartPr>
      <w:docPartBody>
        <w:p w:rsidR="00000000" w:rsidRDefault="00000000">
          <w:pPr>
            <w:pStyle w:val="753A33E6A47E824ABAD9C1F678A482DA"/>
          </w:pPr>
          <w:r>
            <w:t>To get started right away, just tap any placeholder text (such as this) and start typing.</w:t>
          </w:r>
        </w:p>
      </w:docPartBody>
    </w:docPart>
    <w:docPart>
      <w:docPartPr>
        <w:name w:val="6267FF7AC34ED2418181D8D55086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E9592-9C8E-3C4F-AF66-7004548A7B08}"/>
      </w:docPartPr>
      <w:docPartBody>
        <w:p w:rsidR="00000000" w:rsidRDefault="00000000">
          <w:pPr>
            <w:pStyle w:val="6267FF7AC34ED2418181D8D55086A00A"/>
          </w:pPr>
          <w:r>
            <w:t>Heading 3</w:t>
          </w:r>
        </w:p>
      </w:docPartBody>
    </w:docPart>
    <w:docPart>
      <w:docPartPr>
        <w:name w:val="0A80BE469E460D48B81C28BD07F08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D517A-8BC5-874F-B790-8235ACAE382E}"/>
      </w:docPartPr>
      <w:docPartBody>
        <w:p w:rsidR="00000000" w:rsidRDefault="00000000">
          <w:pPr>
            <w:pStyle w:val="0A80BE469E460D48B81C28BD07F086BB"/>
          </w:pPr>
          <w:r>
            <w:t>Heading 4</w:t>
          </w:r>
        </w:p>
      </w:docPartBody>
    </w:docPart>
    <w:docPart>
      <w:docPartPr>
        <w:name w:val="6195FD899A067940BD78302419CA7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7D16A-A6E7-B844-9B84-B2D81B9230B1}"/>
      </w:docPartPr>
      <w:docPartBody>
        <w:p w:rsidR="00000000" w:rsidRDefault="00000000">
          <w:pPr>
            <w:pStyle w:val="6195FD899A067940BD78302419CA76DE"/>
          </w:pPr>
          <w:r>
            <w:t>[Item]</w:t>
          </w:r>
        </w:p>
      </w:docPartBody>
    </w:docPart>
    <w:docPart>
      <w:docPartPr>
        <w:name w:val="86202CADF44ABC48B82CDCA8D19A4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815FC-C740-4340-847F-7E1FD6DF7E4A}"/>
      </w:docPartPr>
      <w:docPartBody>
        <w:p w:rsidR="00000000" w:rsidRDefault="00000000">
          <w:pPr>
            <w:pStyle w:val="86202CADF44ABC48B82CDCA8D19A4AFB"/>
          </w:pPr>
          <w:r>
            <w:t>[Contact Info]</w:t>
          </w:r>
        </w:p>
      </w:docPartBody>
    </w:docPart>
    <w:docPart>
      <w:docPartPr>
        <w:name w:val="5E2B7E0DE37F3C4F99300F82EA8D7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A9FE6-72A7-244E-949F-56E92602EDCC}"/>
      </w:docPartPr>
      <w:docPartBody>
        <w:p w:rsidR="00000000" w:rsidRDefault="00000000">
          <w:pPr>
            <w:pStyle w:val="5E2B7E0DE37F3C4F99300F82EA8D7C39"/>
          </w:pPr>
          <w:r>
            <w:t>[Item]</w:t>
          </w:r>
        </w:p>
      </w:docPartBody>
    </w:docPart>
    <w:docPart>
      <w:docPartPr>
        <w:name w:val="58D09BB51AC636418B211BF96204E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60B1A-A7DD-7B46-9721-77612D449D9D}"/>
      </w:docPartPr>
      <w:docPartBody>
        <w:p w:rsidR="00000000" w:rsidRDefault="00000000">
          <w:pPr>
            <w:pStyle w:val="58D09BB51AC636418B211BF96204EF75"/>
          </w:pPr>
          <w:r>
            <w:t>[Contact Info]</w:t>
          </w:r>
        </w:p>
      </w:docPartBody>
    </w:docPart>
    <w:docPart>
      <w:docPartPr>
        <w:name w:val="9C5DD44F4C808944930A48649734B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7A518-8F83-654A-92CA-66095A8ADA7C}"/>
      </w:docPartPr>
      <w:docPartBody>
        <w:p w:rsidR="00000000" w:rsidRDefault="00000000">
          <w:pPr>
            <w:pStyle w:val="9C5DD44F4C808944930A48649734B0D2"/>
          </w:pPr>
          <w:r>
            <w:t>[Item]</w:t>
          </w:r>
        </w:p>
      </w:docPartBody>
    </w:docPart>
    <w:docPart>
      <w:docPartPr>
        <w:name w:val="98C091D016E3094089031D6152BA6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AB660-9B77-9F4A-970C-B5516B1E1622}"/>
      </w:docPartPr>
      <w:docPartBody>
        <w:p w:rsidR="00000000" w:rsidRDefault="00000000">
          <w:pPr>
            <w:pStyle w:val="98C091D016E3094089031D6152BA6A2D"/>
          </w:pPr>
          <w:r>
            <w:t>[Contact Info]</w:t>
          </w:r>
        </w:p>
      </w:docPartBody>
    </w:docPart>
    <w:docPart>
      <w:docPartPr>
        <w:name w:val="E5C0E71B75F89F448A4104B3FDB999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537029-915F-3249-B79C-85E852E19835}"/>
      </w:docPartPr>
      <w:docPartBody>
        <w:p w:rsidR="00000000" w:rsidRDefault="00000000">
          <w:pPr>
            <w:pStyle w:val="E5C0E71B75F89F448A4104B3FDB99996"/>
          </w:pPr>
          <w:r>
            <w:t>[Item]</w:t>
          </w:r>
        </w:p>
      </w:docPartBody>
    </w:docPart>
    <w:docPart>
      <w:docPartPr>
        <w:name w:val="A38758E74880EA47AF4E7C11FCE25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E697B-CEFD-FB4A-831C-B2BA1B7736E0}"/>
      </w:docPartPr>
      <w:docPartBody>
        <w:p w:rsidR="00000000" w:rsidRDefault="00000000">
          <w:pPr>
            <w:pStyle w:val="A38758E74880EA47AF4E7C11FCE255B7"/>
          </w:pPr>
          <w:r>
            <w:t>[Contact Info]</w:t>
          </w:r>
        </w:p>
      </w:docPartBody>
    </w:docPart>
    <w:docPart>
      <w:docPartPr>
        <w:name w:val="D77305CFA054964E9F5F9BE5A4CCF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6184E-564A-5D41-BCCA-536BDC3DC089}"/>
      </w:docPartPr>
      <w:docPartBody>
        <w:p w:rsidR="00000000" w:rsidRDefault="00000000">
          <w:pPr>
            <w:pStyle w:val="D77305CFA054964E9F5F9BE5A4CCF9ED"/>
          </w:pPr>
          <w:r>
            <w:t>[Item]</w:t>
          </w:r>
        </w:p>
      </w:docPartBody>
    </w:docPart>
    <w:docPart>
      <w:docPartPr>
        <w:name w:val="25042DF9D63E1541A0C1C40AFAF53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50157-950A-2B48-86F6-674B3C9D711C}"/>
      </w:docPartPr>
      <w:docPartBody>
        <w:p w:rsidR="00000000" w:rsidRDefault="00000000">
          <w:pPr>
            <w:pStyle w:val="25042DF9D63E1541A0C1C40AFAF533B8"/>
          </w:pPr>
          <w:r>
            <w:t>[Contact Info]</w:t>
          </w:r>
        </w:p>
      </w:docPartBody>
    </w:docPart>
    <w:docPart>
      <w:docPartPr>
        <w:name w:val="532C48F82ADAF44F9B3079D8F97A5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4723B-4CF6-1841-8F46-FFA1F24BA909}"/>
      </w:docPartPr>
      <w:docPartBody>
        <w:p w:rsidR="00000000" w:rsidRDefault="00000000">
          <w:pPr>
            <w:pStyle w:val="532C48F82ADAF44F9B3079D8F97A5B7A"/>
          </w:pPr>
          <w:r>
            <w:t>[Item]</w:t>
          </w:r>
        </w:p>
      </w:docPartBody>
    </w:docPart>
    <w:docPart>
      <w:docPartPr>
        <w:name w:val="E9D273AECB23124BA079F8C4555B0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B62E94-9821-F047-8068-A24FF103178A}"/>
      </w:docPartPr>
      <w:docPartBody>
        <w:p w:rsidR="00000000" w:rsidRDefault="00000000">
          <w:pPr>
            <w:pStyle w:val="E9D273AECB23124BA079F8C4555B08E5"/>
          </w:pPr>
          <w:r>
            <w:t>[Contact Info]</w:t>
          </w:r>
        </w:p>
      </w:docPartBody>
    </w:docPart>
    <w:docPart>
      <w:docPartPr>
        <w:name w:val="0744C760DAC04640AB305A0BB1B63B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51737A-B8CD-E94D-9F54-18AED7F8B13A}"/>
      </w:docPartPr>
      <w:docPartBody>
        <w:p w:rsidR="00000000" w:rsidRDefault="00000000">
          <w:pPr>
            <w:pStyle w:val="0744C760DAC04640AB305A0BB1B63B4C"/>
          </w:pPr>
          <w:r>
            <w:t>[Item]</w:t>
          </w:r>
        </w:p>
      </w:docPartBody>
    </w:docPart>
    <w:docPart>
      <w:docPartPr>
        <w:name w:val="DCD48ACC31615344B3EF08CFBEA640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34FD5-4202-134B-A641-4834C671E310}"/>
      </w:docPartPr>
      <w:docPartBody>
        <w:p w:rsidR="00000000" w:rsidRDefault="00000000">
          <w:pPr>
            <w:pStyle w:val="DCD48ACC31615344B3EF08CFBEA640E2"/>
          </w:pPr>
          <w:r>
            <w:t>[Contact Info]</w:t>
          </w:r>
        </w:p>
      </w:docPartBody>
    </w:docPart>
    <w:docPart>
      <w:docPartPr>
        <w:name w:val="BA42DC23C3F4F148839A68B208355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338A2-814B-024B-A3F8-0094B3B681F4}"/>
      </w:docPartPr>
      <w:docPartBody>
        <w:p w:rsidR="00000000" w:rsidRDefault="00000000">
          <w:pPr>
            <w:pStyle w:val="BA42DC23C3F4F148839A68B20835574E"/>
          </w:pPr>
          <w:r>
            <w:t>[Item]</w:t>
          </w:r>
        </w:p>
      </w:docPartBody>
    </w:docPart>
    <w:docPart>
      <w:docPartPr>
        <w:name w:val="924F7DF6FD391B47B651CF67EDB43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2B8C8-5E96-D942-A4F2-FE974078DDA3}"/>
      </w:docPartPr>
      <w:docPartBody>
        <w:p w:rsidR="00000000" w:rsidRDefault="00000000">
          <w:pPr>
            <w:pStyle w:val="924F7DF6FD391B47B651CF67EDB43926"/>
          </w:pPr>
          <w:r>
            <w:t>[Contact Info]</w:t>
          </w:r>
        </w:p>
      </w:docPartBody>
    </w:docPart>
    <w:docPart>
      <w:docPartPr>
        <w:name w:val="64E11CFAEB22CF4383F9F06C57337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D9A14-6FC9-904F-8A3F-95DE205CF582}"/>
      </w:docPartPr>
      <w:docPartBody>
        <w:p w:rsidR="00000000" w:rsidRDefault="00000000">
          <w:pPr>
            <w:pStyle w:val="64E11CFAEB22CF4383F9F06C573373F1"/>
          </w:pPr>
          <w:r>
            <w:t>[Item]</w:t>
          </w:r>
        </w:p>
      </w:docPartBody>
    </w:docPart>
    <w:docPart>
      <w:docPartPr>
        <w:name w:val="ABE3F046B252FC4E896E4AE9FB5A1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67B15-FEEF-8C4F-9B61-AF8D61601621}"/>
      </w:docPartPr>
      <w:docPartBody>
        <w:p w:rsidR="00000000" w:rsidRDefault="00000000">
          <w:pPr>
            <w:pStyle w:val="ABE3F046B252FC4E896E4AE9FB5A1B2F"/>
          </w:pPr>
          <w:r>
            <w:t>[Contact Info]</w:t>
          </w:r>
        </w:p>
      </w:docPartBody>
    </w:docPart>
    <w:docPart>
      <w:docPartPr>
        <w:name w:val="84D534645B525A43A0E138AB8C5C4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AA72-9053-C94E-B70E-FE6D5CE0AE31}"/>
      </w:docPartPr>
      <w:docPartBody>
        <w:p w:rsidR="00000000" w:rsidRDefault="00000000">
          <w:pPr>
            <w:pStyle w:val="84D534645B525A43A0E138AB8C5C40C3"/>
          </w:pPr>
          <w:r>
            <w:t>[Item]</w:t>
          </w:r>
        </w:p>
      </w:docPartBody>
    </w:docPart>
    <w:docPart>
      <w:docPartPr>
        <w:name w:val="E96B1E4E99EACB499853EB8717367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66376-FB63-4E4E-A074-A591CCDCD3CB}"/>
      </w:docPartPr>
      <w:docPartBody>
        <w:p w:rsidR="00000000" w:rsidRDefault="00000000">
          <w:pPr>
            <w:pStyle w:val="E96B1E4E99EACB499853EB87173674E4"/>
          </w:pPr>
          <w:r>
            <w:t>[Contact Info]</w:t>
          </w:r>
        </w:p>
      </w:docPartBody>
    </w:docPart>
    <w:docPart>
      <w:docPartPr>
        <w:name w:val="6FEC4C32828BFC4089D07AB56780C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48F8C-6AD5-3749-AE4B-227202375E5E}"/>
      </w:docPartPr>
      <w:docPartBody>
        <w:p w:rsidR="00000000" w:rsidRDefault="00000000">
          <w:pPr>
            <w:pStyle w:val="6FEC4C32828BFC4089D07AB56780C46B"/>
          </w:pPr>
          <w:r>
            <w:t>[Item]</w:t>
          </w:r>
        </w:p>
      </w:docPartBody>
    </w:docPart>
    <w:docPart>
      <w:docPartPr>
        <w:name w:val="8C6AA8E22736714080117732AB084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BC8A9-AD6F-414E-BAB6-7CEF4F894402}"/>
      </w:docPartPr>
      <w:docPartBody>
        <w:p w:rsidR="00000000" w:rsidRDefault="00000000">
          <w:pPr>
            <w:pStyle w:val="8C6AA8E22736714080117732AB0847FD"/>
          </w:pPr>
          <w:r>
            <w:t>[Contact Info]</w:t>
          </w:r>
        </w:p>
      </w:docPartBody>
    </w:docPart>
    <w:docPart>
      <w:docPartPr>
        <w:name w:val="4CCFC9F89000C149A75C626D3A3CC1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B4C08-CEFE-2748-A3EA-06E07055418F}"/>
      </w:docPartPr>
      <w:docPartBody>
        <w:p w:rsidR="00000000" w:rsidRDefault="00000000">
          <w:pPr>
            <w:pStyle w:val="4CCFC9F89000C149A75C626D3A3CC14B"/>
          </w:pPr>
          <w:r>
            <w:t>[Item]</w:t>
          </w:r>
        </w:p>
      </w:docPartBody>
    </w:docPart>
    <w:docPart>
      <w:docPartPr>
        <w:name w:val="6FF806E785281C44B77EA402B8620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9BC66-B6F1-0E4F-A677-F0FDACEC48B2}"/>
      </w:docPartPr>
      <w:docPartBody>
        <w:p w:rsidR="00000000" w:rsidRDefault="00000000">
          <w:pPr>
            <w:pStyle w:val="6FF806E785281C44B77EA402B86202EE"/>
          </w:pPr>
          <w:r>
            <w:t>[Contact Info]</w:t>
          </w:r>
        </w:p>
      </w:docPartBody>
    </w:docPart>
    <w:docPart>
      <w:docPartPr>
        <w:name w:val="F87CF6638062A94C8E7EF47B3D56A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25C18-8336-A046-A2F7-918DD869FC64}"/>
      </w:docPartPr>
      <w:docPartBody>
        <w:p w:rsidR="00000000" w:rsidRDefault="00000000">
          <w:pPr>
            <w:pStyle w:val="F87CF6638062A94C8E7EF47B3D56A6DB"/>
          </w:pPr>
          <w:r>
            <w:t>[Item]</w:t>
          </w:r>
        </w:p>
      </w:docPartBody>
    </w:docPart>
    <w:docPart>
      <w:docPartPr>
        <w:name w:val="B3FFDCA4A7354C448E8C7EE5FB9ED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5B626-E9DB-024C-906E-55EAB0739415}"/>
      </w:docPartPr>
      <w:docPartBody>
        <w:p w:rsidR="00000000" w:rsidRDefault="00000000">
          <w:pPr>
            <w:pStyle w:val="B3FFDCA4A7354C448E8C7EE5FB9ED613"/>
          </w:pPr>
          <w:r>
            <w:t>[Contact Info]</w:t>
          </w:r>
        </w:p>
      </w:docPartBody>
    </w:docPart>
    <w:docPart>
      <w:docPartPr>
        <w:name w:val="C760B7A04F28C24ABE463F11CFF7A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0189D-130A-AF40-979A-378C64447648}"/>
      </w:docPartPr>
      <w:docPartBody>
        <w:p w:rsidR="00000000" w:rsidRDefault="00000000">
          <w:pPr>
            <w:pStyle w:val="C760B7A04F28C24ABE463F11CFF7A681"/>
          </w:pPr>
          <w:r>
            <w:t>[Item]</w:t>
          </w:r>
        </w:p>
      </w:docPartBody>
    </w:docPart>
    <w:docPart>
      <w:docPartPr>
        <w:name w:val="2608E277EFA2D6489D30E061D5F09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4BEBBB-8D1E-9A41-BFD8-1DDDA9B5BF6F}"/>
      </w:docPartPr>
      <w:docPartBody>
        <w:p w:rsidR="00000000" w:rsidRDefault="00000000">
          <w:pPr>
            <w:pStyle w:val="2608E277EFA2D6489D30E061D5F09E87"/>
          </w:pPr>
          <w:r>
            <w:t>[Contact Info]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E6F"/>
    <w:rsid w:val="00891D11"/>
    <w:rsid w:val="00A6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819CB8C6633A489D8F8C6830E187F2">
    <w:name w:val="01819CB8C6633A489D8F8C6830E187F2"/>
  </w:style>
  <w:style w:type="paragraph" w:customStyle="1" w:styleId="753A33E6A47E824ABAD9C1F678A482DA">
    <w:name w:val="753A33E6A47E824ABAD9C1F678A482DA"/>
  </w:style>
  <w:style w:type="paragraph" w:customStyle="1" w:styleId="6267FF7AC34ED2418181D8D55086A00A">
    <w:name w:val="6267FF7AC34ED2418181D8D55086A00A"/>
  </w:style>
  <w:style w:type="paragraph" w:customStyle="1" w:styleId="0A80BE469E460D48B81C28BD07F086BB">
    <w:name w:val="0A80BE469E460D48B81C28BD07F086BB"/>
  </w:style>
  <w:style w:type="paragraph" w:customStyle="1" w:styleId="6195FD899A067940BD78302419CA76DE">
    <w:name w:val="6195FD899A067940BD78302419CA76DE"/>
  </w:style>
  <w:style w:type="paragraph" w:customStyle="1" w:styleId="86202CADF44ABC48B82CDCA8D19A4AFB">
    <w:name w:val="86202CADF44ABC48B82CDCA8D19A4AFB"/>
  </w:style>
  <w:style w:type="paragraph" w:customStyle="1" w:styleId="5E2B7E0DE37F3C4F99300F82EA8D7C39">
    <w:name w:val="5E2B7E0DE37F3C4F99300F82EA8D7C39"/>
  </w:style>
  <w:style w:type="paragraph" w:customStyle="1" w:styleId="58D09BB51AC636418B211BF96204EF75">
    <w:name w:val="58D09BB51AC636418B211BF96204EF75"/>
  </w:style>
  <w:style w:type="paragraph" w:customStyle="1" w:styleId="9C5DD44F4C808944930A48649734B0D2">
    <w:name w:val="9C5DD44F4C808944930A48649734B0D2"/>
  </w:style>
  <w:style w:type="paragraph" w:customStyle="1" w:styleId="98C091D016E3094089031D6152BA6A2D">
    <w:name w:val="98C091D016E3094089031D6152BA6A2D"/>
  </w:style>
  <w:style w:type="paragraph" w:customStyle="1" w:styleId="E5C0E71B75F89F448A4104B3FDB99996">
    <w:name w:val="E5C0E71B75F89F448A4104B3FDB99996"/>
  </w:style>
  <w:style w:type="paragraph" w:customStyle="1" w:styleId="A38758E74880EA47AF4E7C11FCE255B7">
    <w:name w:val="A38758E74880EA47AF4E7C11FCE255B7"/>
  </w:style>
  <w:style w:type="paragraph" w:customStyle="1" w:styleId="D77305CFA054964E9F5F9BE5A4CCF9ED">
    <w:name w:val="D77305CFA054964E9F5F9BE5A4CCF9ED"/>
  </w:style>
  <w:style w:type="paragraph" w:customStyle="1" w:styleId="25042DF9D63E1541A0C1C40AFAF533B8">
    <w:name w:val="25042DF9D63E1541A0C1C40AFAF533B8"/>
  </w:style>
  <w:style w:type="paragraph" w:customStyle="1" w:styleId="532C48F82ADAF44F9B3079D8F97A5B7A">
    <w:name w:val="532C48F82ADAF44F9B3079D8F97A5B7A"/>
  </w:style>
  <w:style w:type="paragraph" w:customStyle="1" w:styleId="E9D273AECB23124BA079F8C4555B08E5">
    <w:name w:val="E9D273AECB23124BA079F8C4555B08E5"/>
  </w:style>
  <w:style w:type="paragraph" w:customStyle="1" w:styleId="0744C760DAC04640AB305A0BB1B63B4C">
    <w:name w:val="0744C760DAC04640AB305A0BB1B63B4C"/>
  </w:style>
  <w:style w:type="paragraph" w:customStyle="1" w:styleId="DCD48ACC31615344B3EF08CFBEA640E2">
    <w:name w:val="DCD48ACC31615344B3EF08CFBEA640E2"/>
  </w:style>
  <w:style w:type="paragraph" w:customStyle="1" w:styleId="BA42DC23C3F4F148839A68B20835574E">
    <w:name w:val="BA42DC23C3F4F148839A68B20835574E"/>
  </w:style>
  <w:style w:type="paragraph" w:customStyle="1" w:styleId="924F7DF6FD391B47B651CF67EDB43926">
    <w:name w:val="924F7DF6FD391B47B651CF67EDB43926"/>
  </w:style>
  <w:style w:type="paragraph" w:customStyle="1" w:styleId="64E11CFAEB22CF4383F9F06C573373F1">
    <w:name w:val="64E11CFAEB22CF4383F9F06C573373F1"/>
  </w:style>
  <w:style w:type="paragraph" w:customStyle="1" w:styleId="ABE3F046B252FC4E896E4AE9FB5A1B2F">
    <w:name w:val="ABE3F046B252FC4E896E4AE9FB5A1B2F"/>
  </w:style>
  <w:style w:type="paragraph" w:customStyle="1" w:styleId="84D534645B525A43A0E138AB8C5C40C3">
    <w:name w:val="84D534645B525A43A0E138AB8C5C40C3"/>
  </w:style>
  <w:style w:type="paragraph" w:customStyle="1" w:styleId="E96B1E4E99EACB499853EB87173674E4">
    <w:name w:val="E96B1E4E99EACB499853EB87173674E4"/>
  </w:style>
  <w:style w:type="paragraph" w:customStyle="1" w:styleId="6FEC4C32828BFC4089D07AB56780C46B">
    <w:name w:val="6FEC4C32828BFC4089D07AB56780C46B"/>
  </w:style>
  <w:style w:type="paragraph" w:customStyle="1" w:styleId="8C6AA8E22736714080117732AB0847FD">
    <w:name w:val="8C6AA8E22736714080117732AB0847FD"/>
  </w:style>
  <w:style w:type="paragraph" w:customStyle="1" w:styleId="4CCFC9F89000C149A75C626D3A3CC14B">
    <w:name w:val="4CCFC9F89000C149A75C626D3A3CC14B"/>
  </w:style>
  <w:style w:type="paragraph" w:customStyle="1" w:styleId="6FF806E785281C44B77EA402B86202EE">
    <w:name w:val="6FF806E785281C44B77EA402B86202EE"/>
  </w:style>
  <w:style w:type="paragraph" w:customStyle="1" w:styleId="F87CF6638062A94C8E7EF47B3D56A6DB">
    <w:name w:val="F87CF6638062A94C8E7EF47B3D56A6DB"/>
  </w:style>
  <w:style w:type="paragraph" w:customStyle="1" w:styleId="B3FFDCA4A7354C448E8C7EE5FB9ED613">
    <w:name w:val="B3FFDCA4A7354C448E8C7EE5FB9ED613"/>
  </w:style>
  <w:style w:type="paragraph" w:customStyle="1" w:styleId="C760B7A04F28C24ABE463F11CFF7A681">
    <w:name w:val="C760B7A04F28C24ABE463F11CFF7A681"/>
  </w:style>
  <w:style w:type="paragraph" w:customStyle="1" w:styleId="2608E277EFA2D6489D30E061D5F09E87">
    <w:name w:val="2608E277EFA2D6489D30E061D5F09E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or Sale Flyer Theme">
  <a:themeElements>
    <a:clrScheme name="Flyer">
      <a:dk1>
        <a:sysClr val="windowText" lastClr="000000"/>
      </a:dk1>
      <a:lt1>
        <a:sysClr val="window" lastClr="FFFFFF"/>
      </a:lt1>
      <a:dk2>
        <a:srgbClr val="231F20"/>
      </a:dk2>
      <a:lt2>
        <a:srgbClr val="F5F7F6"/>
      </a:lt2>
      <a:accent1>
        <a:srgbClr val="58ACB3"/>
      </a:accent1>
      <a:accent2>
        <a:srgbClr val="D75B56"/>
      </a:accent2>
      <a:accent3>
        <a:srgbClr val="DFC456"/>
      </a:accent3>
      <a:accent4>
        <a:srgbClr val="E99248"/>
      </a:accent4>
      <a:accent5>
        <a:srgbClr val="26967A"/>
      </a:accent5>
      <a:accent6>
        <a:srgbClr val="6C6389"/>
      </a:accent6>
      <a:hlink>
        <a:srgbClr val="58ACB3"/>
      </a:hlink>
      <a:folHlink>
        <a:srgbClr val="7B70AA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Flyer.dotx</Template>
  <TotalTime>1</TotalTime>
  <Pages>1</Pages>
  <Words>83</Words>
  <Characters>428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/>
  <cp:lastModifiedBy>Fixture</cp:lastModifiedBy>
  <cp:revision>1</cp:revision>
  <dcterms:created xsi:type="dcterms:W3CDTF">2026-07-07T23:42:00Z</dcterms:created>
  <dcterms:modified xsi:type="dcterms:W3CDTF">2026-07-07T23:43:00Z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TF10002063</vt:lpwstr>
  </property>
</Properties>
</file>